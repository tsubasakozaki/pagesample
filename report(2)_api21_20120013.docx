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7F3B5D58" w14:textId="77777777" w:rsidTr="001B420B">
        <w:trPr>
          <w:trHeight w:val="281"/>
        </w:trPr>
        <w:tc>
          <w:tcPr>
            <w:tcW w:w="1413" w:type="dxa"/>
          </w:tcPr>
          <w:p w14:paraId="527AF2AA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51BC410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3E18224E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3EE8E5F9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07CB60E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051DA96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4A8D3DA5" w14:textId="77777777" w:rsidTr="001B420B">
        <w:tc>
          <w:tcPr>
            <w:tcW w:w="1413" w:type="dxa"/>
          </w:tcPr>
          <w:p w14:paraId="2378E34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6FB4847E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021</w:t>
            </w:r>
          </w:p>
        </w:tc>
        <w:tc>
          <w:tcPr>
            <w:tcW w:w="1302" w:type="dxa"/>
          </w:tcPr>
          <w:p w14:paraId="7B4BC437" w14:textId="77777777" w:rsidR="001B420B" w:rsidRPr="00F40E66" w:rsidRDefault="00DB482F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</w:p>
        </w:tc>
        <w:tc>
          <w:tcPr>
            <w:tcW w:w="817" w:type="dxa"/>
          </w:tcPr>
          <w:p w14:paraId="24B3684B" w14:textId="3E33F57C" w:rsidR="001B420B" w:rsidRPr="00F40E66" w:rsidRDefault="007B3393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11B4D7E5" w14:textId="65F302C4" w:rsidR="001B420B" w:rsidRPr="00F40E66" w:rsidRDefault="007B3393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0120013</w:t>
            </w:r>
          </w:p>
        </w:tc>
        <w:tc>
          <w:tcPr>
            <w:tcW w:w="3657" w:type="dxa"/>
          </w:tcPr>
          <w:p w14:paraId="61CB2D14" w14:textId="13350C47" w:rsidR="001B420B" w:rsidRPr="00F40E66" w:rsidRDefault="007B3393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小崎翼</w:t>
            </w:r>
          </w:p>
        </w:tc>
      </w:tr>
    </w:tbl>
    <w:p w14:paraId="2782B391" w14:textId="77777777" w:rsidR="00F40E66" w:rsidRPr="009B58D6" w:rsidRDefault="00F40E6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レポートは最大4ページ以内とします。</w:t>
      </w:r>
      <w:r w:rsidR="003C1CB1" w:rsidRPr="009B58D6">
        <w:rPr>
          <w:rFonts w:ascii="Meiryo UI" w:eastAsia="Meiryo UI" w:hAnsi="Meiryo UI" w:hint="eastAsia"/>
        </w:rPr>
        <w:t>ページ数や文字数よりも、わかりやすく書けているかどうかが、点数アップの分かれ目です。</w:t>
      </w:r>
    </w:p>
    <w:p w14:paraId="5C2F863C" w14:textId="77777777" w:rsidR="003C1CB1" w:rsidRDefault="009B58D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GoogleスプレッドシートをもとにA</w:t>
      </w:r>
      <w:r w:rsidRPr="009B58D6">
        <w:rPr>
          <w:rFonts w:ascii="Meiryo UI" w:eastAsia="Meiryo UI" w:hAnsi="Meiryo UI"/>
        </w:rPr>
        <w:t>PI</w:t>
      </w:r>
      <w:r w:rsidRPr="009B58D6">
        <w:rPr>
          <w:rFonts w:ascii="Meiryo UI" w:eastAsia="Meiryo UI" w:hAnsi="Meiryo UI" w:hint="eastAsia"/>
        </w:rPr>
        <w:t>を作成</w:t>
      </w:r>
      <w:r w:rsidR="00EC05FE">
        <w:rPr>
          <w:rFonts w:ascii="Meiryo UI" w:eastAsia="Meiryo UI" w:hAnsi="Meiryo UI" w:hint="eastAsia"/>
        </w:rPr>
        <w:t>し、下記を行ってください。</w:t>
      </w:r>
    </w:p>
    <w:p w14:paraId="263D8D5B" w14:textId="77777777" w:rsidR="00EC05FE" w:rsidRPr="00EC05FE" w:rsidRDefault="00EC05FE">
      <w:pPr>
        <w:rPr>
          <w:rFonts w:ascii="Meiryo UI" w:eastAsia="Meiryo UI" w:hAnsi="Meiryo UI"/>
        </w:rPr>
      </w:pPr>
    </w:p>
    <w:p w14:paraId="2264A291" w14:textId="77777777" w:rsidR="00DB482F" w:rsidRPr="009B58D6" w:rsidRDefault="00DB482F" w:rsidP="00DB482F">
      <w:pPr>
        <w:pStyle w:val="a4"/>
        <w:numPr>
          <w:ilvl w:val="0"/>
          <w:numId w:val="8"/>
        </w:numPr>
        <w:rPr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Google スプレッドシートをもとに作成したAPI について、以下を報告すること</w:t>
      </w:r>
      <w:r w:rsidR="00734A6C" w:rsidRPr="009B58D6">
        <w:rPr>
          <w:rStyle w:val="eop"/>
          <w:rFonts w:ascii="Meiryo UI" w:eastAsia="Meiryo UI" w:hAnsi="Meiryo UI" w:hint="eastAsia"/>
          <w:szCs w:val="21"/>
        </w:rPr>
        <w:t>。</w:t>
      </w:r>
    </w:p>
    <w:p w14:paraId="1DE87737" w14:textId="237AC7E8" w:rsidR="004B1F1F" w:rsidRDefault="00DB482F" w:rsidP="004B1F1F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作成した独自データの概要(2行くらいで説明せよ)</w:t>
      </w:r>
      <w:r w:rsidRPr="009B58D6">
        <w:rPr>
          <w:rStyle w:val="eop"/>
          <w:rFonts w:ascii="Meiryo UI" w:eastAsia="Meiryo UI" w:hAnsi="Meiryo UI" w:hint="eastAsia"/>
          <w:szCs w:val="21"/>
        </w:rPr>
        <w:t> </w:t>
      </w:r>
    </w:p>
    <w:p w14:paraId="37BCE454" w14:textId="3CDF6BEB" w:rsidR="004B1F1F" w:rsidRDefault="004B1F1F" w:rsidP="004B1F1F">
      <w:pPr>
        <w:pStyle w:val="a4"/>
        <w:ind w:left="420"/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Spotifyで</w:t>
      </w:r>
      <w:r>
        <w:rPr>
          <w:rStyle w:val="eop"/>
          <w:rFonts w:ascii="Meiryo UI" w:eastAsia="Meiryo UI" w:hAnsi="Meiryo UI"/>
          <w:szCs w:val="21"/>
        </w:rPr>
        <w:t>2021</w:t>
      </w:r>
      <w:r>
        <w:rPr>
          <w:rStyle w:val="eop"/>
          <w:rFonts w:ascii="Meiryo UI" w:eastAsia="Meiryo UI" w:hAnsi="Meiryo UI" w:hint="eastAsia"/>
          <w:szCs w:val="21"/>
        </w:rPr>
        <w:t>年</w:t>
      </w:r>
      <w:r w:rsidR="00BF6CAF">
        <w:rPr>
          <w:rStyle w:val="eop"/>
          <w:rFonts w:ascii="Meiryo UI" w:eastAsia="Meiryo UI" w:hAnsi="Meiryo UI" w:hint="eastAsia"/>
          <w:szCs w:val="21"/>
        </w:rPr>
        <w:t>まとめが出たので、自分の再生回数上位五位までまとめました。</w:t>
      </w:r>
    </w:p>
    <w:p w14:paraId="623BE39F" w14:textId="77777777" w:rsidR="00BF6CAF" w:rsidRPr="004B1F1F" w:rsidRDefault="00BF6CAF" w:rsidP="004B1F1F">
      <w:pPr>
        <w:pStyle w:val="a4"/>
        <w:ind w:left="420"/>
        <w:rPr>
          <w:rFonts w:ascii="Meiryo UI" w:eastAsia="Meiryo UI" w:hAnsi="Meiryo UI"/>
          <w:szCs w:val="21"/>
        </w:rPr>
      </w:pPr>
    </w:p>
    <w:p w14:paraId="491BCECB" w14:textId="7318BCF7" w:rsidR="00BF6CAF" w:rsidRDefault="00DB482F" w:rsidP="00BF6CAF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作成したGoogle スプレッドシートのURL</w:t>
      </w:r>
      <w:r w:rsidRPr="009B58D6">
        <w:rPr>
          <w:rStyle w:val="eop"/>
          <w:rFonts w:ascii="Meiryo UI" w:eastAsia="Meiryo UI" w:hAnsi="Meiryo UI" w:hint="eastAsia"/>
          <w:szCs w:val="21"/>
        </w:rPr>
        <w:t> </w:t>
      </w:r>
    </w:p>
    <w:p w14:paraId="17163DCE" w14:textId="71416A05" w:rsidR="00BF6CAF" w:rsidRDefault="00E8575A" w:rsidP="00BF6CAF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  <w:r w:rsidRPr="00E8575A">
        <w:rPr>
          <w:rStyle w:val="eop"/>
          <w:rFonts w:ascii="Meiryo UI" w:eastAsia="Meiryo UI" w:hAnsi="Meiryo UI"/>
          <w:szCs w:val="21"/>
        </w:rPr>
        <w:t>https://docs.google.com/spreadsheets/d/1pKvAhY1Kb8tqJcVhZJlPo50R-AnY4dnNxknk5JyPAzs/edit#gid=0</w:t>
      </w:r>
    </w:p>
    <w:p w14:paraId="7F2088DA" w14:textId="77777777" w:rsidR="00BF6CAF" w:rsidRPr="00BF6CAF" w:rsidRDefault="00BF6CAF" w:rsidP="00BF6CAF">
      <w:pPr>
        <w:pStyle w:val="a4"/>
        <w:ind w:left="840"/>
        <w:rPr>
          <w:rFonts w:ascii="Meiryo UI" w:eastAsia="Meiryo UI" w:hAnsi="Meiryo UI"/>
          <w:szCs w:val="21"/>
        </w:rPr>
      </w:pPr>
    </w:p>
    <w:p w14:paraId="11E9A4C8" w14:textId="3926F183" w:rsidR="00DB482F" w:rsidRPr="009B58D6" w:rsidRDefault="00DB482F" w:rsidP="00DB482F">
      <w:pPr>
        <w:pStyle w:val="a4"/>
        <w:numPr>
          <w:ilvl w:val="1"/>
          <w:numId w:val="8"/>
        </w:numPr>
        <w:rPr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APIエンドポイントのURL</w:t>
      </w:r>
      <w:r w:rsidRPr="009B58D6">
        <w:rPr>
          <w:rStyle w:val="bcx8"/>
          <w:rFonts w:ascii="Meiryo UI" w:eastAsia="Meiryo UI" w:hAnsi="Meiryo UI" w:hint="eastAsia"/>
          <w:szCs w:val="21"/>
        </w:rPr>
        <w:t> </w:t>
      </w:r>
      <w:r w:rsidRPr="009B58D6">
        <w:rPr>
          <w:rFonts w:ascii="Meiryo UI" w:eastAsia="Meiryo UI" w:hAnsi="Meiryo UI" w:hint="eastAsia"/>
        </w:rPr>
        <w:br/>
      </w:r>
      <w:r w:rsidR="00E8575A" w:rsidRPr="00E8575A">
        <w:rPr>
          <w:rFonts w:ascii="Meiryo UI" w:eastAsia="Meiryo UI" w:hAnsi="Meiryo UI"/>
        </w:rPr>
        <w:t>https://sheetdb.io/api/v1/zdbyzmxa9doha</w:t>
      </w:r>
    </w:p>
    <w:p w14:paraId="4B634C45" w14:textId="77777777" w:rsidR="003C1CB1" w:rsidRPr="009B58D6" w:rsidRDefault="003C1CB1" w:rsidP="003C1CB1">
      <w:pPr>
        <w:pStyle w:val="a4"/>
        <w:rPr>
          <w:rFonts w:ascii="Meiryo UI" w:eastAsia="Meiryo UI" w:hAnsi="Meiryo UI"/>
        </w:rPr>
      </w:pPr>
    </w:p>
    <w:p w14:paraId="3B71D513" w14:textId="77777777" w:rsidR="003C1CB1" w:rsidRPr="009B58D6" w:rsidRDefault="003C1CB1" w:rsidP="003C1CB1">
      <w:pPr>
        <w:pStyle w:val="a4"/>
        <w:rPr>
          <w:rFonts w:ascii="Meiryo UI" w:eastAsia="Meiryo UI" w:hAnsi="Meiryo UI"/>
        </w:rPr>
      </w:pPr>
    </w:p>
    <w:p w14:paraId="190803DC" w14:textId="77777777" w:rsidR="003C1CB1" w:rsidRPr="009B58D6" w:rsidRDefault="003C1CB1" w:rsidP="003C1CB1">
      <w:pPr>
        <w:pStyle w:val="a4"/>
        <w:rPr>
          <w:rFonts w:ascii="Meiryo UI" w:eastAsia="Meiryo UI" w:hAnsi="Meiryo UI"/>
        </w:rPr>
      </w:pPr>
    </w:p>
    <w:p w14:paraId="6388CD1C" w14:textId="77777777" w:rsidR="00DB482F" w:rsidRPr="009B58D6" w:rsidRDefault="00DB482F" w:rsidP="00DB482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Meiryo UI" w:eastAsia="Meiryo UI" w:hAnsi="Meiryo UI"/>
          <w:sz w:val="21"/>
          <w:szCs w:val="21"/>
        </w:rPr>
      </w:pPr>
      <w:r w:rsidRPr="009B58D6">
        <w:rPr>
          <w:rStyle w:val="normaltextrun"/>
          <w:rFonts w:ascii="Meiryo UI" w:eastAsia="Meiryo UI" w:hAnsi="Meiryo UI" w:hint="eastAsia"/>
          <w:sz w:val="21"/>
          <w:szCs w:val="21"/>
        </w:rPr>
        <w:t>作成したAPIについて、POSTMANなどによる</w:t>
      </w:r>
      <w:r w:rsidR="00E47BDE" w:rsidRPr="009B58D6">
        <w:rPr>
          <w:rStyle w:val="normaltextrun"/>
          <w:rFonts w:ascii="Meiryo UI" w:eastAsia="Meiryo UI" w:hAnsi="Meiryo UI" w:hint="eastAsia"/>
          <w:sz w:val="21"/>
          <w:szCs w:val="21"/>
        </w:rPr>
        <w:t>GETにおける</w:t>
      </w:r>
      <w:r w:rsidRPr="009B58D6">
        <w:rPr>
          <w:rStyle w:val="normaltextrun"/>
          <w:rFonts w:ascii="Meiryo UI" w:eastAsia="Meiryo UI" w:hAnsi="Meiryo UI" w:hint="eastAsia"/>
          <w:sz w:val="21"/>
          <w:szCs w:val="21"/>
        </w:rPr>
        <w:t>パラメータおよび検索の確認。</w:t>
      </w:r>
      <w:r w:rsidRPr="009B58D6">
        <w:rPr>
          <w:rStyle w:val="eop"/>
          <w:rFonts w:ascii="Meiryo UI" w:eastAsia="Meiryo UI" w:hAnsi="Meiryo UI" w:hint="eastAsia"/>
          <w:sz w:val="21"/>
          <w:szCs w:val="21"/>
        </w:rPr>
        <w:t> </w:t>
      </w:r>
    </w:p>
    <w:p w14:paraId="1231A23C" w14:textId="77777777" w:rsidR="009C318E" w:rsidRDefault="00DB482F" w:rsidP="009C318E">
      <w:pPr>
        <w:pStyle w:val="paragraph"/>
        <w:numPr>
          <w:ilvl w:val="1"/>
          <w:numId w:val="8"/>
        </w:numPr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 w:rsidRPr="009B58D6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パラメータの使用</w:t>
      </w:r>
      <w:r w:rsidRPr="009B58D6">
        <w:rPr>
          <w:rStyle w:val="normaltextrun"/>
          <w:rFonts w:ascii="Cambria Math" w:eastAsia="Meiryo UI" w:hAnsi="Cambria Math" w:cs="Cambria Math"/>
          <w:color w:val="000000"/>
          <w:sz w:val="21"/>
          <w:szCs w:val="21"/>
          <w:shd w:val="clear" w:color="auto" w:fill="FFFFFF"/>
        </w:rPr>
        <w:t> </w:t>
      </w:r>
      <w:r w:rsidRPr="009B58D6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 </w:t>
      </w:r>
      <w:r w:rsidRPr="009B58D6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1529A354" w14:textId="602CAC66" w:rsidR="009C318E" w:rsidRPr="00A67A48" w:rsidRDefault="009C318E" w:rsidP="009C318E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proofErr w:type="spellStart"/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sort_order</w:t>
      </w:r>
      <w:proofErr w:type="spellEnd"/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(並び替え, 降順)</w:t>
      </w:r>
      <w:r w:rsidRPr="009C318E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2CDEB021" w14:textId="160CC381" w:rsidR="00A67A48" w:rsidRDefault="003F314A" w:rsidP="00616945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>
        <w:rPr>
          <w:rFonts w:ascii="Meiryo UI" w:eastAsia="Meiryo UI" w:hAnsi="Meiryo UI" w:hint="eastAsia"/>
          <w:noProof/>
          <w:sz w:val="21"/>
          <w:szCs w:val="21"/>
        </w:rPr>
        <w:drawing>
          <wp:inline distT="0" distB="0" distL="0" distR="0" wp14:anchorId="699A4A23" wp14:editId="0DB2D6AB">
            <wp:extent cx="4710106" cy="2943704"/>
            <wp:effectExtent l="0" t="0" r="1905" b="3175"/>
            <wp:docPr id="1" name="図 1" descr="グラフィカル ユーザー インターフェイス, テキスト, アプリケーション, メール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, メール, Web サイト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92" cy="29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F812" w14:textId="045D9FB7" w:rsidR="009B193F" w:rsidRDefault="00677CF3" w:rsidP="00616945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 w:rsidRPr="00677CF3">
        <w:rPr>
          <w:rStyle w:val="eop"/>
          <w:rFonts w:ascii="Meiryo UI" w:eastAsia="Meiryo UI" w:hAnsi="Meiryo UI"/>
          <w:sz w:val="21"/>
          <w:szCs w:val="21"/>
        </w:rPr>
        <w:t>https://orange-flare-510174.postman.co/workspace/My-Workspace~f5f6879d-3837-4831-8102-2c991c7a8ac0/request/create?requestId=00196fff-408b-436f-947a-6a8b9ea85f47</w:t>
      </w:r>
      <w:r w:rsidR="009B193F">
        <w:rPr>
          <w:rStyle w:val="eop"/>
          <w:rFonts w:ascii="Meiryo UI" w:eastAsia="Meiryo UI" w:hAnsi="Meiryo UI"/>
          <w:sz w:val="21"/>
          <w:szCs w:val="21"/>
        </w:rPr>
        <w:br w:type="page"/>
      </w:r>
    </w:p>
    <w:p w14:paraId="16C4E6B5" w14:textId="77777777" w:rsidR="00677CF3" w:rsidRPr="009C318E" w:rsidRDefault="00677CF3" w:rsidP="00616945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</w:p>
    <w:p w14:paraId="796B8496" w14:textId="7080CB65" w:rsidR="009C318E" w:rsidRPr="008D0434" w:rsidRDefault="009C318E" w:rsidP="009C318E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limit/offset (ページネーション)  </w:t>
      </w:r>
      <w:r w:rsidRPr="009C318E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1807E232" w14:textId="3F23F138" w:rsidR="008D0434" w:rsidRPr="00677CF3" w:rsidRDefault="008D0434" w:rsidP="008D0434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  <w:r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l</w:t>
      </w:r>
      <w:r>
        <w:rPr>
          <w:rStyle w:val="eop"/>
          <w:rFonts w:ascii="Meiryo UI" w:eastAsia="Meiryo UI" w:hAnsi="Meiryo UI"/>
          <w:color w:val="000000"/>
          <w:sz w:val="21"/>
          <w:szCs w:val="21"/>
        </w:rPr>
        <w:t>imit</w:t>
      </w:r>
    </w:p>
    <w:p w14:paraId="293AB7FB" w14:textId="1AD35C36" w:rsidR="00677CF3" w:rsidRDefault="009B193F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>
        <w:rPr>
          <w:rFonts w:ascii="Meiryo UI" w:eastAsia="Meiryo UI" w:hAnsi="Meiryo UI" w:hint="eastAsia"/>
          <w:noProof/>
          <w:sz w:val="21"/>
          <w:szCs w:val="21"/>
        </w:rPr>
        <w:drawing>
          <wp:inline distT="0" distB="0" distL="0" distR="0" wp14:anchorId="20B97275" wp14:editId="0F37E95F">
            <wp:extent cx="5484173" cy="3427477"/>
            <wp:effectExtent l="0" t="0" r="2540" b="1905"/>
            <wp:docPr id="2" name="図 2" descr="グラフィカル ユーザー インターフェイス, テキスト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テキスト, Web サイト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68" cy="34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4EC5" w14:textId="72076F12" w:rsidR="009B193F" w:rsidRDefault="001E45EE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hyperlink r:id="rId10" w:history="1">
        <w:r w:rsidRPr="00A1223B">
          <w:rPr>
            <w:rStyle w:val="aa"/>
            <w:rFonts w:ascii="Meiryo UI" w:eastAsia="Meiryo UI" w:hAnsi="Meiryo UI"/>
            <w:sz w:val="21"/>
            <w:szCs w:val="21"/>
          </w:rPr>
          <w:t>https://orange-flare-510174.postman.co/workspace/My-Workspace~f5f6879d-3837-4831-8102-2c991c7a8ac0/request/create?requestId=00196fff-408b-436f-947a-6a8b9ea85f47</w:t>
        </w:r>
      </w:hyperlink>
    </w:p>
    <w:p w14:paraId="2BF5D2B8" w14:textId="4DBECBB0" w:rsidR="001E45EE" w:rsidRDefault="001E45EE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</w:p>
    <w:p w14:paraId="2B990837" w14:textId="28DCE153" w:rsidR="00860B2C" w:rsidRDefault="00860B2C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</w:p>
    <w:p w14:paraId="3CBD0199" w14:textId="10B0FA58" w:rsidR="00860B2C" w:rsidRDefault="008D0434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  <w:r>
        <w:rPr>
          <w:rStyle w:val="eop"/>
          <w:rFonts w:ascii="Meiryo UI" w:eastAsia="Meiryo UI" w:hAnsi="Meiryo UI" w:hint="eastAsia"/>
          <w:sz w:val="21"/>
          <w:szCs w:val="21"/>
        </w:rPr>
        <w:t>o</w:t>
      </w:r>
      <w:r>
        <w:rPr>
          <w:rStyle w:val="eop"/>
          <w:rFonts w:ascii="Meiryo UI" w:eastAsia="Meiryo UI" w:hAnsi="Meiryo UI"/>
          <w:sz w:val="21"/>
          <w:szCs w:val="21"/>
        </w:rPr>
        <w:t>ffset</w:t>
      </w:r>
    </w:p>
    <w:p w14:paraId="15E7ABAE" w14:textId="76BB1746" w:rsidR="001E45EE" w:rsidRDefault="00860B2C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>
        <w:rPr>
          <w:rFonts w:ascii="Meiryo UI" w:eastAsia="Meiryo UI" w:hAnsi="Meiryo UI" w:hint="eastAsia"/>
          <w:noProof/>
          <w:sz w:val="21"/>
          <w:szCs w:val="21"/>
        </w:rPr>
        <w:drawing>
          <wp:inline distT="0" distB="0" distL="0" distR="0" wp14:anchorId="486F9CA0" wp14:editId="6A4F13E5">
            <wp:extent cx="5624524" cy="3515193"/>
            <wp:effectExtent l="0" t="0" r="1905" b="3175"/>
            <wp:docPr id="3" name="図 3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Web サイト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481" cy="35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C588" w14:textId="3CA42EC0" w:rsidR="00860B2C" w:rsidRDefault="00860B2C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hyperlink r:id="rId12" w:history="1">
        <w:r w:rsidRPr="00A1223B">
          <w:rPr>
            <w:rStyle w:val="aa"/>
            <w:rFonts w:ascii="Meiryo UI" w:eastAsia="Meiryo UI" w:hAnsi="Meiryo UI"/>
            <w:sz w:val="21"/>
            <w:szCs w:val="21"/>
          </w:rPr>
          <w:t>https://orange-flare-510174.postman.co/workspace/My-Workspace~f5f6879d-3837-4831-8102-2c991c7a8ac0/request/create?requestId=00196fff-408b-436f-947a-6a8b9ea85f47</w:t>
        </w:r>
      </w:hyperlink>
    </w:p>
    <w:p w14:paraId="554D1C08" w14:textId="01A26062" w:rsidR="00860B2C" w:rsidRDefault="00860B2C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</w:p>
    <w:p w14:paraId="4D5840E7" w14:textId="77777777" w:rsidR="00860B2C" w:rsidRPr="00860B2C" w:rsidRDefault="00860B2C" w:rsidP="00B75B9F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</w:p>
    <w:p w14:paraId="2CCA5BBD" w14:textId="77777777" w:rsidR="00DB482F" w:rsidRPr="009C318E" w:rsidRDefault="009C318E" w:rsidP="009C318E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Fonts w:ascii="Meiryo UI" w:eastAsia="Meiryo UI" w:hAnsi="Meiryo UI"/>
          <w:sz w:val="21"/>
          <w:szCs w:val="21"/>
        </w:rPr>
      </w:pPr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search (</w:t>
      </w:r>
      <w:r w:rsidRPr="009C318E">
        <w:rPr>
          <w:rStyle w:val="spellingerror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検索</w:t>
      </w:r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)</w:t>
      </w:r>
      <w:r w:rsidR="00DB482F" w:rsidRPr="009C318E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6A2E3534" w14:textId="6A9529F4" w:rsidR="003C1CB1" w:rsidRPr="009B58D6" w:rsidRDefault="002B62B4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77775E9D" wp14:editId="76C03191">
            <wp:extent cx="5709025" cy="3568004"/>
            <wp:effectExtent l="0" t="0" r="0" b="1270"/>
            <wp:docPr id="4" name="図 4" descr="グラフィカル ユーザー インターフェイス, テキスト, メール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, メール, Web サイト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10" cy="35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FA0A" w14:textId="1990DC72" w:rsidR="003C1CB1" w:rsidRDefault="002B62B4" w:rsidP="003C1CB1">
      <w:pPr>
        <w:pStyle w:val="a4"/>
        <w:rPr>
          <w:rFonts w:ascii="Meiryo UI" w:eastAsia="Meiryo UI" w:hAnsi="Meiryo UI"/>
        </w:rPr>
      </w:pPr>
      <w:hyperlink r:id="rId14" w:history="1">
        <w:r w:rsidRPr="00A1223B">
          <w:rPr>
            <w:rStyle w:val="aa"/>
            <w:rFonts w:ascii="Meiryo UI" w:eastAsia="Meiryo UI" w:hAnsi="Meiryo UI"/>
          </w:rPr>
          <w:t>https://orange-flare-510174.postman.co/workspace/My-Workspace~f5f6879d-3837-4831-8102-2c991c7a8ac0/request/create?requestId=b5b057b8-18dc-4af0-8a8a-43c3a180a322</w:t>
        </w:r>
      </w:hyperlink>
    </w:p>
    <w:p w14:paraId="2102541A" w14:textId="77777777" w:rsidR="002B62B4" w:rsidRPr="002B62B4" w:rsidRDefault="002B62B4" w:rsidP="003C1CB1">
      <w:pPr>
        <w:pStyle w:val="a4"/>
        <w:rPr>
          <w:rFonts w:ascii="Meiryo UI" w:eastAsia="Meiryo UI" w:hAnsi="Meiryo UI" w:hint="eastAsia"/>
        </w:rPr>
      </w:pPr>
    </w:p>
    <w:p w14:paraId="0B740590" w14:textId="3E2EC835" w:rsidR="00FE4280" w:rsidRDefault="00FE4280">
      <w:pPr>
        <w:rPr>
          <w:rFonts w:ascii="Meiryo UI" w:eastAsia="Meiryo UI" w:hAnsi="Meiryo UI"/>
        </w:rPr>
      </w:pPr>
      <w:r>
        <w:rPr>
          <w:rFonts w:ascii="Meiryo UI" w:eastAsia="Meiryo UI" w:hAnsi="Meiryo UI"/>
        </w:rPr>
        <w:br w:type="page"/>
      </w:r>
    </w:p>
    <w:p w14:paraId="23C36815" w14:textId="77777777" w:rsidR="00F40E66" w:rsidRPr="009B58D6" w:rsidRDefault="00F40E66">
      <w:pPr>
        <w:rPr>
          <w:rFonts w:ascii="Meiryo UI" w:eastAsia="Meiryo UI" w:hAnsi="Meiryo UI"/>
        </w:rPr>
      </w:pPr>
    </w:p>
    <w:p w14:paraId="7D061410" w14:textId="77777777" w:rsidR="00DB482F" w:rsidRPr="009B58D6" w:rsidRDefault="00E47BDE" w:rsidP="00E47BDE">
      <w:pPr>
        <w:pStyle w:val="a9"/>
        <w:numPr>
          <w:ilvl w:val="0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作成したAPIについて、POSTMANなどによる</w:t>
      </w:r>
      <w:r w:rsidRPr="009B58D6">
        <w:rPr>
          <w:rStyle w:val="normaltextrun"/>
          <w:rFonts w:ascii="Meiryo UI" w:eastAsia="Meiryo UI" w:hAnsi="Meiryo UI"/>
          <w:szCs w:val="21"/>
        </w:rPr>
        <w:t>POST</w:t>
      </w:r>
      <w:r w:rsidRPr="009B58D6">
        <w:rPr>
          <w:rStyle w:val="normaltextrun"/>
          <w:rFonts w:ascii="Meiryo UI" w:eastAsia="Meiryo UI" w:hAnsi="Meiryo UI" w:hint="eastAsia"/>
          <w:szCs w:val="21"/>
        </w:rPr>
        <w:t>およびD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>の確認。</w:t>
      </w:r>
    </w:p>
    <w:p w14:paraId="6D3CB733" w14:textId="26DCCE4C" w:rsidR="00E47BDE" w:rsidRPr="00FE4280" w:rsidRDefault="00E47BDE" w:rsidP="00E47BDE">
      <w:pPr>
        <w:pStyle w:val="a9"/>
        <w:numPr>
          <w:ilvl w:val="1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P</w:t>
      </w:r>
      <w:r w:rsidRPr="009B58D6">
        <w:rPr>
          <w:rStyle w:val="normaltextrun"/>
          <w:rFonts w:ascii="Meiryo UI" w:eastAsia="Meiryo UI" w:hAnsi="Meiryo UI"/>
          <w:szCs w:val="21"/>
        </w:rPr>
        <w:t>OST</w:t>
      </w:r>
      <w:r w:rsidRPr="009B58D6">
        <w:rPr>
          <w:rStyle w:val="normaltextrun"/>
          <w:rFonts w:ascii="Meiryo UI" w:eastAsia="Meiryo UI" w:hAnsi="Meiryo UI" w:hint="eastAsia"/>
          <w:szCs w:val="21"/>
        </w:rPr>
        <w:t>の実行結果</w:t>
      </w:r>
    </w:p>
    <w:p w14:paraId="7FE300A3" w14:textId="1A7CA467" w:rsidR="00FE4280" w:rsidRDefault="00FE4280" w:rsidP="00FE4280">
      <w:pPr>
        <w:pStyle w:val="a9"/>
        <w:ind w:leftChars="0"/>
        <w:rPr>
          <w:rStyle w:val="normaltextrun"/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6CC7B1D2" wp14:editId="4F19B4A0">
            <wp:extent cx="5529143" cy="3455582"/>
            <wp:effectExtent l="0" t="0" r="0" b="0"/>
            <wp:docPr id="5" name="図 5" descr="グラフィカル ユーザー インターフェイス, テキスト, メール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メール, Web サイト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54" cy="34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4CA" w14:textId="6E461FBC" w:rsidR="00FE4280" w:rsidRDefault="00FE4280" w:rsidP="00FE4280">
      <w:pPr>
        <w:pStyle w:val="a9"/>
        <w:ind w:leftChars="0"/>
        <w:rPr>
          <w:rStyle w:val="normaltextrun"/>
          <w:rFonts w:ascii="Meiryo UI" w:eastAsia="Meiryo UI" w:hAnsi="Meiryo UI"/>
        </w:rPr>
      </w:pPr>
      <w:hyperlink r:id="rId16" w:history="1">
        <w:r w:rsidRPr="00A1223B">
          <w:rPr>
            <w:rStyle w:val="aa"/>
            <w:rFonts w:ascii="Meiryo UI" w:eastAsia="Meiryo UI" w:hAnsi="Meiryo UI"/>
          </w:rPr>
          <w:t>https://orange-flare-510174.postman.co/workspace/My-Workspace~f5f6879d-3837-4831-8102-2c991c7a8ac0/request/create?requestId=82350856-24ef-49f1-8c1a-6908536fb3a1</w:t>
        </w:r>
      </w:hyperlink>
    </w:p>
    <w:p w14:paraId="35B55D83" w14:textId="21FB5A58" w:rsidR="00FE4280" w:rsidRDefault="00FE4280" w:rsidP="00FE4280">
      <w:pPr>
        <w:pStyle w:val="a9"/>
        <w:ind w:leftChars="0"/>
        <w:rPr>
          <w:rStyle w:val="normaltextrun"/>
          <w:rFonts w:ascii="Meiryo UI" w:eastAsia="Meiryo UI" w:hAnsi="Meiryo UI"/>
        </w:rPr>
      </w:pPr>
    </w:p>
    <w:p w14:paraId="42C59E96" w14:textId="09980735" w:rsidR="008E3287" w:rsidRDefault="008E3287" w:rsidP="00FE4280">
      <w:pPr>
        <w:pStyle w:val="a9"/>
        <w:ind w:leftChars="0"/>
        <w:rPr>
          <w:rStyle w:val="normaltextrun"/>
          <w:rFonts w:ascii="Meiryo UI" w:eastAsia="Meiryo UI" w:hAnsi="Meiryo UI" w:hint="eastAsia"/>
        </w:rPr>
      </w:pPr>
      <w:r>
        <w:rPr>
          <w:rStyle w:val="normaltextrun"/>
          <w:rFonts w:ascii="Meiryo UI" w:eastAsia="Meiryo UI" w:hAnsi="Meiryo UI" w:hint="eastAsia"/>
        </w:rPr>
        <w:t>追加後</w:t>
      </w:r>
    </w:p>
    <w:p w14:paraId="69E8840A" w14:textId="62AAD1C9" w:rsidR="008E3287" w:rsidRPr="00FE4280" w:rsidRDefault="008E3287" w:rsidP="00FE4280">
      <w:pPr>
        <w:pStyle w:val="a9"/>
        <w:ind w:leftChars="0"/>
        <w:rPr>
          <w:rStyle w:val="normaltextrun"/>
          <w:rFonts w:ascii="Meiryo UI" w:eastAsia="Meiryo UI" w:hAnsi="Meiryo UI" w:hint="eastAsia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4E3EEA21" wp14:editId="650152E1">
            <wp:extent cx="5656559" cy="3535214"/>
            <wp:effectExtent l="0" t="0" r="0" b="0"/>
            <wp:docPr id="7" name="図 7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アプリケーション, テーブル, Excel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03" cy="35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1670" w14:textId="77777777" w:rsidR="00E47BDE" w:rsidRPr="009B58D6" w:rsidRDefault="00E47BDE" w:rsidP="00E47BDE">
      <w:pPr>
        <w:pStyle w:val="a9"/>
        <w:numPr>
          <w:ilvl w:val="1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 xml:space="preserve">の実行結果 </w:t>
      </w:r>
      <w:r w:rsidRPr="009B58D6">
        <w:rPr>
          <w:rStyle w:val="normaltextrun"/>
          <w:rFonts w:ascii="Meiryo UI" w:eastAsia="Meiryo UI" w:hAnsi="Meiryo UI"/>
          <w:szCs w:val="21"/>
        </w:rPr>
        <w:t>(</w:t>
      </w:r>
      <w:r w:rsidRPr="009B58D6">
        <w:rPr>
          <w:rStyle w:val="normaltextrun"/>
          <w:rFonts w:ascii="Meiryo UI" w:eastAsia="Meiryo UI" w:hAnsi="Meiryo UI" w:hint="eastAsia"/>
          <w:szCs w:val="21"/>
        </w:rPr>
        <w:t>一部のコンテンツだけをD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>した場合)</w:t>
      </w:r>
    </w:p>
    <w:p w14:paraId="2162AAB8" w14:textId="5EE17356" w:rsidR="00E47BDE" w:rsidRDefault="00371933" w:rsidP="00E47BDE">
      <w:pPr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lastRenderedPageBreak/>
        <w:drawing>
          <wp:inline distT="0" distB="0" distL="0" distR="0" wp14:anchorId="0A12904C" wp14:editId="0DD9BD77">
            <wp:extent cx="4988918" cy="3117954"/>
            <wp:effectExtent l="0" t="0" r="2540" b="0"/>
            <wp:docPr id="6" name="図 6" descr="グラフィカル ユーザー インターフェイス, テキスト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テキスト, Web サイト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462" cy="31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1B20" w14:textId="5DDDDABA" w:rsidR="00E47BDE" w:rsidRDefault="00371933" w:rsidP="00E47BDE">
      <w:pPr>
        <w:rPr>
          <w:rFonts w:ascii="Meiryo UI" w:eastAsia="Meiryo UI" w:hAnsi="Meiryo UI"/>
        </w:rPr>
      </w:pPr>
      <w:r w:rsidRPr="00371933">
        <w:rPr>
          <w:rFonts w:ascii="Meiryo UI" w:eastAsia="Meiryo UI" w:hAnsi="Meiryo UI"/>
        </w:rPr>
        <w:t>https://orange-flare-510174.postman.co/workspace/My-Workspace~f5f6879d-3837-4831-8102-2c991c7a8ac0/request/create?requestId=82350856-24ef-49f1-8c1a-6908536fb3a1</w:t>
      </w:r>
    </w:p>
    <w:p w14:paraId="2B03A457" w14:textId="77777777" w:rsidR="00371933" w:rsidRDefault="00371933" w:rsidP="00E47BDE">
      <w:pPr>
        <w:rPr>
          <w:rFonts w:ascii="Meiryo UI" w:eastAsia="Meiryo UI" w:hAnsi="Meiryo UI" w:hint="eastAsia"/>
        </w:rPr>
      </w:pPr>
    </w:p>
    <w:p w14:paraId="6E5371D0" w14:textId="045CF99C" w:rsidR="00E47BDE" w:rsidRDefault="00E635F1" w:rsidP="00E47BDE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削除後</w:t>
      </w:r>
    </w:p>
    <w:p w14:paraId="7DE09AD4" w14:textId="2AA4E80F" w:rsidR="00E635F1" w:rsidRPr="00E47BDE" w:rsidRDefault="00E635F1" w:rsidP="00E47BDE">
      <w:pPr>
        <w:rPr>
          <w:rFonts w:ascii="Meiryo UI" w:eastAsia="Meiryo UI" w:hAnsi="Meiryo UI" w:hint="eastAsia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136748F1" wp14:editId="3FFF4DDD">
            <wp:extent cx="6645910" cy="4153535"/>
            <wp:effectExtent l="0" t="0" r="0" b="0"/>
            <wp:docPr id="8" name="図 8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, アプリケーション, テーブル, Excel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5F1" w:rsidRPr="00E47BDE" w:rsidSect="001B420B">
      <w:footerReference w:type="default" r:id="rId20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84700" w14:textId="77777777" w:rsidR="009E05DE" w:rsidRDefault="009E05DE" w:rsidP="001B420B">
      <w:r>
        <w:separator/>
      </w:r>
    </w:p>
  </w:endnote>
  <w:endnote w:type="continuationSeparator" w:id="0">
    <w:p w14:paraId="03769776" w14:textId="77777777" w:rsidR="009E05DE" w:rsidRDefault="009E05DE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64D7E561" w14:textId="77777777">
      <w:trPr>
        <w:jc w:val="right"/>
      </w:trPr>
      <w:tc>
        <w:tcPr>
          <w:tcW w:w="4795" w:type="dxa"/>
          <w:vAlign w:val="center"/>
        </w:tcPr>
        <w:p w14:paraId="1535DC01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4E45BFB2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4987B2A6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5B2D9" w14:textId="77777777" w:rsidR="009E05DE" w:rsidRDefault="009E05DE" w:rsidP="001B420B">
      <w:r>
        <w:rPr>
          <w:rFonts w:hint="eastAsia"/>
        </w:rPr>
        <w:separator/>
      </w:r>
    </w:p>
  </w:footnote>
  <w:footnote w:type="continuationSeparator" w:id="0">
    <w:p w14:paraId="4D9EABB9" w14:textId="77777777" w:rsidR="009E05DE" w:rsidRDefault="009E05DE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97786"/>
    <w:multiLevelType w:val="hybridMultilevel"/>
    <w:tmpl w:val="4D66BC58"/>
    <w:lvl w:ilvl="0" w:tplc="F0F4618A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C4B6A93"/>
    <w:multiLevelType w:val="multilevel"/>
    <w:tmpl w:val="C18245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795554"/>
    <w:multiLevelType w:val="hybridMultilevel"/>
    <w:tmpl w:val="5ED0A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7552400"/>
    <w:multiLevelType w:val="hybridMultilevel"/>
    <w:tmpl w:val="EC7C0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01A7FB9"/>
    <w:multiLevelType w:val="multilevel"/>
    <w:tmpl w:val="643A8B6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DA12D5"/>
    <w:multiLevelType w:val="multilevel"/>
    <w:tmpl w:val="61D819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  <w:lvlOverride w:ilvl="0">
      <w:startOverride w:val="1"/>
    </w:lvlOverride>
  </w:num>
  <w:num w:numId="2">
    <w:abstractNumId w:val="1"/>
  </w:num>
  <w:num w:numId="3">
    <w:abstractNumId w:val="6"/>
  </w:num>
  <w:num w:numId="4">
    <w:abstractNumId w:val="10"/>
  </w:num>
  <w:num w:numId="5">
    <w:abstractNumId w:val="5"/>
    <w:lvlOverride w:ilvl="0">
      <w:startOverride w:val="1"/>
    </w:lvlOverride>
  </w:num>
  <w:num w:numId="6">
    <w:abstractNumId w:val="2"/>
  </w:num>
  <w:num w:numId="7">
    <w:abstractNumId w:val="7"/>
  </w:num>
  <w:num w:numId="8">
    <w:abstractNumId w:val="0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11D"/>
    <w:rsid w:val="001B420B"/>
    <w:rsid w:val="001E45EE"/>
    <w:rsid w:val="0020611D"/>
    <w:rsid w:val="002B62B4"/>
    <w:rsid w:val="0032641D"/>
    <w:rsid w:val="00371933"/>
    <w:rsid w:val="003C1CB1"/>
    <w:rsid w:val="003F29DC"/>
    <w:rsid w:val="003F314A"/>
    <w:rsid w:val="004B1F1F"/>
    <w:rsid w:val="00616945"/>
    <w:rsid w:val="00677CF3"/>
    <w:rsid w:val="00734A6C"/>
    <w:rsid w:val="007B3393"/>
    <w:rsid w:val="007E0449"/>
    <w:rsid w:val="00860B2C"/>
    <w:rsid w:val="008C6668"/>
    <w:rsid w:val="008D0434"/>
    <w:rsid w:val="008E3287"/>
    <w:rsid w:val="008E699E"/>
    <w:rsid w:val="008F76DE"/>
    <w:rsid w:val="00940B95"/>
    <w:rsid w:val="009B193F"/>
    <w:rsid w:val="009B58D6"/>
    <w:rsid w:val="009C318E"/>
    <w:rsid w:val="009E05DE"/>
    <w:rsid w:val="00A67A48"/>
    <w:rsid w:val="00A80170"/>
    <w:rsid w:val="00B75B9F"/>
    <w:rsid w:val="00BF6CAF"/>
    <w:rsid w:val="00D61AC2"/>
    <w:rsid w:val="00DB482F"/>
    <w:rsid w:val="00DE047F"/>
    <w:rsid w:val="00E47BDE"/>
    <w:rsid w:val="00E635F1"/>
    <w:rsid w:val="00E8575A"/>
    <w:rsid w:val="00EC05FE"/>
    <w:rsid w:val="00F40E66"/>
    <w:rsid w:val="00FE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1725D73"/>
  <w15:chartTrackingRefBased/>
  <w15:docId w15:val="{208C3C7C-1E92-E843-9832-0560BCD57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  <w:style w:type="paragraph" w:customStyle="1" w:styleId="paragraph">
    <w:name w:val="paragraph"/>
    <w:basedOn w:val="a"/>
    <w:rsid w:val="00DB482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normaltextrun">
    <w:name w:val="normaltextrun"/>
    <w:basedOn w:val="a0"/>
    <w:rsid w:val="00DB482F"/>
  </w:style>
  <w:style w:type="character" w:customStyle="1" w:styleId="eop">
    <w:name w:val="eop"/>
    <w:basedOn w:val="a0"/>
    <w:rsid w:val="00DB482F"/>
  </w:style>
  <w:style w:type="character" w:customStyle="1" w:styleId="bcx8">
    <w:name w:val="bcx8"/>
    <w:basedOn w:val="a0"/>
    <w:rsid w:val="00DB482F"/>
  </w:style>
  <w:style w:type="paragraph" w:styleId="a9">
    <w:name w:val="List Paragraph"/>
    <w:basedOn w:val="a"/>
    <w:uiPriority w:val="34"/>
    <w:qFormat/>
    <w:rsid w:val="00E47BDE"/>
    <w:pPr>
      <w:ind w:leftChars="400" w:left="840"/>
    </w:pPr>
  </w:style>
  <w:style w:type="character" w:customStyle="1" w:styleId="spellingerror">
    <w:name w:val="spellingerror"/>
    <w:basedOn w:val="a0"/>
    <w:rsid w:val="009C318E"/>
  </w:style>
  <w:style w:type="character" w:styleId="aa">
    <w:name w:val="Hyperlink"/>
    <w:basedOn w:val="a0"/>
    <w:uiPriority w:val="99"/>
    <w:unhideWhenUsed/>
    <w:rsid w:val="001E45E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E4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orange-flare-510174.postman.co/workspace/My-Workspace~f5f6879d-3837-4831-8102-2c991c7a8ac0/request/create?requestId=00196fff-408b-436f-947a-6a8b9ea85f47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orange-flare-510174.postman.co/workspace/My-Workspace~f5f6879d-3837-4831-8102-2c991c7a8ac0/request/create?requestId=82350856-24ef-49f1-8c1a-6908536fb3a1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orange-flare-510174.postman.co/workspace/My-Workspace~f5f6879d-3837-4831-8102-2c991c7a8ac0/request/create?requestId=00196fff-408b-436f-947a-6a8b9ea85f47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orange-flare-510174.postman.co/workspace/My-Workspace~f5f6879d-3837-4831-8102-2c991c7a8ac0/request/create?requestId=b5b057b8-18dc-4af0-8a8a-43c3a180a322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ar/folders/m1/c5wbt61n4b38l9m0s35j2jk40000gn/T/com.microsoft.onenote.mac/OneNote/16.55/Exported/%7b5BD031A0-542D-8E43-A690-97A11181DB8A%7d/NT/4/API&#23455;&#32722;&#12524;&#12507;&#12442;&#12540;&#12488;(2)_&#12486;&#12531;&#12501;&#12442;&#12524;&#12540;&#12488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API実習レポート(2)_テンプレート.dotx</Template>
  <TotalTime>8</TotalTime>
  <Pages>5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小崎 翼　kozaki tsubasa</cp:lastModifiedBy>
  <cp:revision>19</cp:revision>
  <dcterms:created xsi:type="dcterms:W3CDTF">2021-12-06T07:16:00Z</dcterms:created>
  <dcterms:modified xsi:type="dcterms:W3CDTF">2021-12-14T06:37:00Z</dcterms:modified>
</cp:coreProperties>
</file>